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21E3A" w14:textId="77777777" w:rsidR="00686A6F" w:rsidRPr="000521CD" w:rsidRDefault="0041493A" w:rsidP="0041493A">
      <w:pPr>
        <w:tabs>
          <w:tab w:val="left" w:pos="1172"/>
          <w:tab w:val="center" w:pos="4419"/>
        </w:tabs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37E5B68" w14:textId="77777777" w:rsidR="00686A6F" w:rsidRPr="000521CD" w:rsidRDefault="00686A6F" w:rsidP="00686A6F">
      <w:pPr>
        <w:jc w:val="center"/>
        <w:rPr>
          <w:lang w:val="en-US"/>
        </w:rPr>
      </w:pPr>
    </w:p>
    <w:p w14:paraId="11857CF0" w14:textId="77777777" w:rsidR="00686A6F" w:rsidRPr="000521CD" w:rsidRDefault="00686A6F" w:rsidP="00686A6F">
      <w:pPr>
        <w:jc w:val="center"/>
        <w:rPr>
          <w:lang w:val="en-US"/>
        </w:rPr>
      </w:pPr>
    </w:p>
    <w:p w14:paraId="4916BE58" w14:textId="77777777" w:rsidR="00686A6F" w:rsidRPr="000521CD" w:rsidRDefault="00686A6F" w:rsidP="00686A6F">
      <w:pPr>
        <w:jc w:val="center"/>
        <w:rPr>
          <w:lang w:val="en-US"/>
        </w:rPr>
      </w:pPr>
    </w:p>
    <w:p w14:paraId="08910C2D" w14:textId="77777777" w:rsidR="00686A6F" w:rsidRPr="000521CD" w:rsidRDefault="00686A6F" w:rsidP="00E06B9E">
      <w:pPr>
        <w:rPr>
          <w:b/>
          <w:lang w:val="en-US"/>
        </w:rPr>
      </w:pPr>
    </w:p>
    <w:p w14:paraId="3F8CE02E" w14:textId="77777777" w:rsidR="00686A6F" w:rsidRPr="00294D7A" w:rsidRDefault="00BE5812" w:rsidP="00294D7A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Requirements</w:t>
      </w:r>
      <w:r w:rsidR="00DB158C" w:rsidRPr="00294D7A">
        <w:rPr>
          <w:b/>
          <w:sz w:val="32"/>
          <w:szCs w:val="32"/>
          <w:lang w:val="en-US"/>
        </w:rPr>
        <w:t xml:space="preserve"> D</w:t>
      </w:r>
      <w:r w:rsidR="002B7316" w:rsidRPr="00294D7A">
        <w:rPr>
          <w:b/>
          <w:sz w:val="32"/>
          <w:szCs w:val="32"/>
          <w:lang w:val="en-US"/>
        </w:rPr>
        <w:t>ocument</w:t>
      </w:r>
    </w:p>
    <w:p w14:paraId="1A8129A4" w14:textId="77777777" w:rsidR="00686A6F" w:rsidRPr="000521CD" w:rsidRDefault="00011BC1" w:rsidP="00686A6F">
      <w:pPr>
        <w:spacing w:after="0" w:line="240" w:lineRule="auto"/>
        <w:jc w:val="center"/>
        <w:rPr>
          <w:b/>
          <w:color w:val="7F7F7F" w:themeColor="text1" w:themeTint="80"/>
          <w:sz w:val="32"/>
          <w:szCs w:val="32"/>
        </w:rPr>
      </w:pPr>
      <w:r w:rsidRPr="000521CD">
        <w:rPr>
          <w:b/>
          <w:color w:val="7F7F7F" w:themeColor="text1" w:themeTint="80"/>
          <w:sz w:val="32"/>
          <w:szCs w:val="32"/>
        </w:rPr>
        <w:t>Grupo AXO</w:t>
      </w:r>
    </w:p>
    <w:p w14:paraId="682745C1" w14:textId="77777777" w:rsidR="00686A6F" w:rsidRPr="000521CD" w:rsidRDefault="004D24CB" w:rsidP="00686A6F">
      <w:pPr>
        <w:jc w:val="center"/>
        <w:rPr>
          <w:b/>
          <w:sz w:val="32"/>
          <w:szCs w:val="32"/>
        </w:rPr>
      </w:pPr>
      <w:r w:rsidRPr="004D24CB">
        <w:rPr>
          <w:noProof/>
          <w:sz w:val="32"/>
          <w:szCs w:val="32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0E2C8FA2" wp14:editId="5E8F000F">
            <wp:simplePos x="0" y="0"/>
            <wp:positionH relativeFrom="margin">
              <wp:posOffset>1485900</wp:posOffset>
            </wp:positionH>
            <wp:positionV relativeFrom="margin">
              <wp:posOffset>2971800</wp:posOffset>
            </wp:positionV>
            <wp:extent cx="2519680" cy="407035"/>
            <wp:effectExtent l="25400" t="25400" r="20320" b="24765"/>
            <wp:wrapSquare wrapText="bothSides"/>
            <wp:docPr id="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0703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5ABDA66" w14:textId="77777777" w:rsidR="00686A6F" w:rsidRPr="000521CD" w:rsidRDefault="00686A6F" w:rsidP="00686A6F">
      <w:pPr>
        <w:rPr>
          <w:sz w:val="32"/>
          <w:szCs w:val="32"/>
        </w:rPr>
      </w:pPr>
    </w:p>
    <w:p w14:paraId="6CE65A5C" w14:textId="77777777" w:rsidR="00686A6F" w:rsidRPr="000521CD" w:rsidRDefault="00686A6F" w:rsidP="00686A6F">
      <w:pPr>
        <w:spacing w:after="0" w:line="240" w:lineRule="auto"/>
        <w:rPr>
          <w:b/>
          <w:smallCaps/>
          <w:sz w:val="28"/>
          <w:szCs w:val="28"/>
        </w:rPr>
      </w:pPr>
    </w:p>
    <w:p w14:paraId="5C257D6C" w14:textId="77777777" w:rsidR="005728DB" w:rsidRPr="000521CD" w:rsidRDefault="00FB5E23" w:rsidP="005728DB">
      <w:pPr>
        <w:spacing w:after="0" w:line="240" w:lineRule="auto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May 2016</w:t>
      </w:r>
    </w:p>
    <w:p w14:paraId="254977C5" w14:textId="77777777" w:rsidR="00686A6F" w:rsidRPr="000521CD" w:rsidRDefault="00686A6F" w:rsidP="00686A6F">
      <w:pPr>
        <w:jc w:val="center"/>
      </w:pPr>
    </w:p>
    <w:p w14:paraId="0E848AC0" w14:textId="77777777" w:rsidR="00686A6F" w:rsidRPr="000521CD" w:rsidRDefault="00686A6F" w:rsidP="00686A6F">
      <w:pPr>
        <w:jc w:val="center"/>
      </w:pPr>
    </w:p>
    <w:p w14:paraId="0DCB947C" w14:textId="77777777" w:rsidR="00686A6F" w:rsidRPr="000521CD" w:rsidRDefault="00294D7A" w:rsidP="00686A6F">
      <w:pPr>
        <w:jc w:val="center"/>
        <w:rPr>
          <w:rFonts w:cs="Times New Roman"/>
          <w:smallCaps/>
          <w:sz w:val="24"/>
          <w:szCs w:val="24"/>
        </w:rPr>
      </w:pPr>
      <w:r>
        <w:rPr>
          <w:b/>
          <w:smallCaps/>
          <w:sz w:val="24"/>
          <w:szCs w:val="24"/>
        </w:rPr>
        <w:t>e-commerce</w:t>
      </w:r>
    </w:p>
    <w:p w14:paraId="560C1D61" w14:textId="77777777" w:rsidR="00E06154" w:rsidRPr="000521CD" w:rsidRDefault="00E06154" w:rsidP="00686A6F"/>
    <w:p w14:paraId="29D00541" w14:textId="77777777" w:rsidR="00E06B9E" w:rsidRPr="000521CD" w:rsidRDefault="00E06B9E" w:rsidP="00686A6F"/>
    <w:p w14:paraId="2C66617C" w14:textId="77777777" w:rsidR="00E06B9E" w:rsidRPr="000521CD" w:rsidRDefault="00E06B9E" w:rsidP="00686A6F"/>
    <w:p w14:paraId="6EB6A7D6" w14:textId="77777777" w:rsidR="00E06B9E" w:rsidRPr="000521CD" w:rsidRDefault="00E06B9E" w:rsidP="00686A6F"/>
    <w:p w14:paraId="7051BC1E" w14:textId="77777777" w:rsidR="00E06B9E" w:rsidRPr="000521CD" w:rsidRDefault="00E06B9E" w:rsidP="00686A6F"/>
    <w:p w14:paraId="0AAAC303" w14:textId="77777777" w:rsidR="00294D7A" w:rsidRDefault="00294D7A">
      <w:pPr>
        <w:spacing w:line="276" w:lineRule="auto"/>
        <w:jc w:val="left"/>
      </w:pPr>
      <w:r>
        <w:br w:type="page"/>
      </w:r>
    </w:p>
    <w:p w14:paraId="54080429" w14:textId="77777777" w:rsidR="00E06B9E" w:rsidRPr="000521CD" w:rsidRDefault="00E06B9E" w:rsidP="00686A6F"/>
    <w:p w14:paraId="529469F7" w14:textId="77777777" w:rsidR="00C83163" w:rsidRDefault="00C83163">
      <w:pPr>
        <w:spacing w:line="276" w:lineRule="auto"/>
        <w:jc w:val="left"/>
        <w:rPr>
          <w:rFonts w:eastAsia="Times New Roman" w:cs="Times New Roman"/>
          <w:b/>
          <w:smallCaps/>
          <w:color w:val="4BACC6" w:themeColor="accent5"/>
          <w:sz w:val="32"/>
          <w:szCs w:val="32"/>
          <w:lang w:val="en-US" w:eastAsia="en-US"/>
        </w:rPr>
      </w:pPr>
      <w:bookmarkStart w:id="0" w:name="_Toc267671886"/>
    </w:p>
    <w:bookmarkEnd w:id="0"/>
    <w:p w14:paraId="22B2171A" w14:textId="77777777" w:rsidR="002278C9" w:rsidRPr="000521CD" w:rsidRDefault="00BE5812" w:rsidP="002278C9">
      <w:pPr>
        <w:pStyle w:val="Ttulo1"/>
      </w:pPr>
      <w:r>
        <w:t>ASSETS INTERCHANGE</w:t>
      </w:r>
      <w:r w:rsidR="00EC2D96" w:rsidRPr="000521CD">
        <w:t xml:space="preserve"> </w:t>
      </w:r>
    </w:p>
    <w:p w14:paraId="252D0947" w14:textId="77777777" w:rsidR="002278C9" w:rsidRPr="000521CD" w:rsidRDefault="002278C9" w:rsidP="002278C9">
      <w:pPr>
        <w:rPr>
          <w:lang w:val="en-US"/>
        </w:rPr>
      </w:pPr>
    </w:p>
    <w:p w14:paraId="4BC9B18C" w14:textId="77777777" w:rsidR="0021287E" w:rsidRPr="000521CD" w:rsidRDefault="0021287E" w:rsidP="002278C9">
      <w:pPr>
        <w:rPr>
          <w:lang w:val="en-US"/>
        </w:rPr>
      </w:pPr>
      <w:r w:rsidRPr="000521CD">
        <w:rPr>
          <w:lang w:val="en-US"/>
        </w:rPr>
        <w:t xml:space="preserve">In order to </w:t>
      </w:r>
      <w:r w:rsidR="00BE5812">
        <w:rPr>
          <w:lang w:val="en-US"/>
        </w:rPr>
        <w:t>coordinate the interchange of assets, we suggest a FTP folder</w:t>
      </w:r>
      <w:r w:rsidR="00EB3396">
        <w:rPr>
          <w:lang w:val="en-US"/>
        </w:rPr>
        <w:t xml:space="preserve"> (we can use the Express’s Retail cloud net)</w:t>
      </w:r>
      <w:r w:rsidR="00BE5812">
        <w:rPr>
          <w:lang w:val="en-US"/>
        </w:rPr>
        <w:t xml:space="preserve"> with the following specs</w:t>
      </w:r>
      <w:r w:rsidR="00382F94" w:rsidRPr="000521CD">
        <w:rPr>
          <w:lang w:val="en-US"/>
        </w:rPr>
        <w:t>:</w:t>
      </w:r>
    </w:p>
    <w:p w14:paraId="13AD3003" w14:textId="77777777" w:rsidR="00EB3396" w:rsidRPr="00EB3396" w:rsidRDefault="00BE5812" w:rsidP="00EB3396">
      <w:pPr>
        <w:pStyle w:val="Style1"/>
        <w:numPr>
          <w:ilvl w:val="0"/>
          <w:numId w:val="3"/>
        </w:numPr>
        <w:rPr>
          <w:color w:val="auto"/>
          <w:lang w:val="en-US"/>
        </w:rPr>
      </w:pP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Folder for banners</w:t>
      </w:r>
      <w:r w:rsidR="00EB3396"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 xml:space="preserve"> group by month</w:t>
      </w:r>
    </w:p>
    <w:p w14:paraId="7617A8FF" w14:textId="77777777" w:rsidR="00EB3396" w:rsidRPr="00EB3396" w:rsidRDefault="00EB3396" w:rsidP="00EB3396">
      <w:pPr>
        <w:pStyle w:val="Style1"/>
        <w:numPr>
          <w:ilvl w:val="0"/>
          <w:numId w:val="3"/>
        </w:numPr>
        <w:rPr>
          <w:color w:val="auto"/>
          <w:lang w:val="en-US"/>
        </w:rPr>
      </w:pP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Folder for product shoots group by category and season</w:t>
      </w:r>
    </w:p>
    <w:p w14:paraId="04BB2A8A" w14:textId="77777777" w:rsidR="00EB3396" w:rsidRPr="00EB3396" w:rsidRDefault="00EB3396" w:rsidP="00EB3396">
      <w:pPr>
        <w:pStyle w:val="Style1"/>
        <w:numPr>
          <w:ilvl w:val="0"/>
          <w:numId w:val="3"/>
        </w:numPr>
        <w:rPr>
          <w:color w:val="auto"/>
          <w:lang w:val="en-US"/>
        </w:rPr>
      </w:pP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Fold</w:t>
      </w:r>
      <w:r w:rsidR="00D02509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 xml:space="preserve">er for product descriptions, </w:t>
      </w: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attributes</w:t>
      </w:r>
      <w:r w:rsidR="00D02509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, related products, and reviews</w:t>
      </w: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 xml:space="preserve"> group by category and season</w:t>
      </w:r>
    </w:p>
    <w:p w14:paraId="1B5B92D4" w14:textId="77777777" w:rsidR="00EB3396" w:rsidRPr="00EB3396" w:rsidRDefault="00EB3396" w:rsidP="00EB3396">
      <w:pPr>
        <w:pStyle w:val="Style1"/>
        <w:numPr>
          <w:ilvl w:val="0"/>
          <w:numId w:val="3"/>
        </w:numPr>
        <w:rPr>
          <w:color w:val="auto"/>
          <w:lang w:val="en-US"/>
        </w:rPr>
      </w:pP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Folder for promotional videos group by category and season</w:t>
      </w:r>
    </w:p>
    <w:p w14:paraId="231C8651" w14:textId="77777777" w:rsidR="00EB3396" w:rsidRPr="00EB3396" w:rsidRDefault="00EB3396" w:rsidP="00EB3396">
      <w:pPr>
        <w:pStyle w:val="Style1"/>
        <w:numPr>
          <w:ilvl w:val="0"/>
          <w:numId w:val="3"/>
        </w:numPr>
        <w:rPr>
          <w:color w:val="auto"/>
          <w:lang w:val="en-US"/>
        </w:rPr>
      </w:pPr>
      <w:r w:rsidRPr="00EB3396">
        <w:rPr>
          <w:color w:val="auto"/>
          <w:lang w:val="en-US"/>
        </w:rPr>
        <w:t xml:space="preserve">Folder for promotional banners and campaigns </w:t>
      </w:r>
      <w:r w:rsidRPr="00EB3396">
        <w:rPr>
          <w:rFonts w:asciiTheme="minorHAnsi" w:eastAsiaTheme="minorEastAsia" w:hAnsiTheme="minorHAnsi" w:cstheme="minorBidi"/>
          <w:color w:val="auto"/>
          <w:szCs w:val="22"/>
          <w:lang w:val="en-US" w:eastAsia="es-MX" w:bidi="ar-SA"/>
        </w:rPr>
        <w:t>group by category and season</w:t>
      </w:r>
    </w:p>
    <w:p w14:paraId="185986DA" w14:textId="77777777" w:rsidR="0054056E" w:rsidRDefault="00EB3396" w:rsidP="00EB3396">
      <w:pPr>
        <w:rPr>
          <w:lang w:val="en-US"/>
        </w:rPr>
      </w:pPr>
      <w:r>
        <w:rPr>
          <w:lang w:val="en-US"/>
        </w:rPr>
        <w:t>The list of assets requested is:</w:t>
      </w:r>
    </w:p>
    <w:p w14:paraId="3D97203A" w14:textId="77777777" w:rsidR="00EB3396" w:rsidRDefault="00EB3396" w:rsidP="00EB3396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F0220DB" wp14:editId="7FB3507D">
            <wp:extent cx="5608320" cy="5323840"/>
            <wp:effectExtent l="0" t="0" r="5080" b="10160"/>
            <wp:docPr id="3" name="Imagen 3" descr="Macintosh HD:Users:ppartida:Desktop:Express:asset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partida:Desktop:Express:assets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3266" w14:textId="77777777" w:rsidR="00EB3396" w:rsidRDefault="00EB3396" w:rsidP="00EB3396">
      <w:pPr>
        <w:pStyle w:val="Prrafodelista"/>
        <w:numPr>
          <w:ilvl w:val="0"/>
          <w:numId w:val="35"/>
        </w:numPr>
        <w:rPr>
          <w:lang w:val="en-US"/>
        </w:rPr>
      </w:pPr>
      <w:r>
        <w:rPr>
          <w:lang w:val="en-US"/>
        </w:rPr>
        <w:t>Font and size for text used in Express web page</w:t>
      </w:r>
    </w:p>
    <w:p w14:paraId="73E67162" w14:textId="77777777" w:rsidR="00EB3396" w:rsidRDefault="00EB3396" w:rsidP="00EB3396">
      <w:pPr>
        <w:pStyle w:val="Prrafodelista"/>
        <w:numPr>
          <w:ilvl w:val="0"/>
          <w:numId w:val="35"/>
        </w:numPr>
        <w:rPr>
          <w:lang w:val="en-US"/>
        </w:rPr>
      </w:pPr>
      <w:r>
        <w:rPr>
          <w:lang w:val="en-US"/>
        </w:rPr>
        <w:t>Banners used for home, categories and subcategories with the original resolution</w:t>
      </w:r>
    </w:p>
    <w:p w14:paraId="6A989FE1" w14:textId="77777777" w:rsidR="00EB3396" w:rsidRDefault="00EB3396" w:rsidP="00EB3396">
      <w:pPr>
        <w:pStyle w:val="Prrafodelista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D23D0EF" wp14:editId="02132EAE">
            <wp:extent cx="5608320" cy="5201920"/>
            <wp:effectExtent l="0" t="0" r="5080" b="5080"/>
            <wp:docPr id="6" name="Imagen 6" descr="Macintosh HD:Users:ppartida:Desktop:Express:asset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partida:Desktop:Express:assets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6E80" w14:textId="77777777" w:rsidR="00EB3396" w:rsidRDefault="00EB3396" w:rsidP="00EB3396">
      <w:pPr>
        <w:pStyle w:val="Prrafodelista"/>
        <w:numPr>
          <w:ilvl w:val="0"/>
          <w:numId w:val="36"/>
        </w:numPr>
        <w:rPr>
          <w:lang w:val="en-US"/>
        </w:rPr>
      </w:pPr>
      <w:r>
        <w:rPr>
          <w:lang w:val="en-US"/>
        </w:rPr>
        <w:t>Main and first alternative product photos</w:t>
      </w:r>
    </w:p>
    <w:p w14:paraId="68AE16B0" w14:textId="77777777" w:rsidR="00EB3396" w:rsidRDefault="00EB3396" w:rsidP="00EB3396">
      <w:pPr>
        <w:pStyle w:val="Prrafodelista"/>
        <w:numPr>
          <w:ilvl w:val="0"/>
          <w:numId w:val="36"/>
        </w:numPr>
        <w:rPr>
          <w:lang w:val="en-US"/>
        </w:rPr>
      </w:pPr>
      <w:r>
        <w:rPr>
          <w:lang w:val="en-US"/>
        </w:rPr>
        <w:t>Occasion attribute</w:t>
      </w:r>
    </w:p>
    <w:p w14:paraId="79A9573E" w14:textId="77777777" w:rsidR="00EB3396" w:rsidRDefault="00EB3396" w:rsidP="00EB3396">
      <w:pPr>
        <w:pStyle w:val="Prrafodelista"/>
        <w:numPr>
          <w:ilvl w:val="0"/>
          <w:numId w:val="36"/>
        </w:numPr>
        <w:rPr>
          <w:lang w:val="en-US"/>
        </w:rPr>
      </w:pPr>
      <w:r>
        <w:rPr>
          <w:lang w:val="en-US"/>
        </w:rPr>
        <w:t>Length attribute</w:t>
      </w:r>
    </w:p>
    <w:p w14:paraId="7084E8A5" w14:textId="77777777" w:rsidR="00EB3396" w:rsidRDefault="00EB3396" w:rsidP="00EB3396">
      <w:pPr>
        <w:pStyle w:val="Prrafodelista"/>
        <w:numPr>
          <w:ilvl w:val="0"/>
          <w:numId w:val="36"/>
        </w:numPr>
        <w:rPr>
          <w:lang w:val="en-US"/>
        </w:rPr>
      </w:pPr>
      <w:r>
        <w:rPr>
          <w:lang w:val="en-US"/>
        </w:rPr>
        <w:t>Videos</w:t>
      </w:r>
    </w:p>
    <w:p w14:paraId="35DDFD59" w14:textId="77777777" w:rsidR="00EB3396" w:rsidRDefault="00EB3396" w:rsidP="00EB3396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4F2721F" wp14:editId="5410EFD9">
            <wp:extent cx="4998720" cy="8260080"/>
            <wp:effectExtent l="0" t="0" r="5080" b="0"/>
            <wp:docPr id="7" name="Imagen 7" descr="Macintosh HD:Users:ppartida:Desktop:Express:asset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partida:Desktop:Express:assets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1F78" w14:textId="77777777" w:rsidR="00EB3396" w:rsidRDefault="00EB3396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lastRenderedPageBreak/>
        <w:t>Commercial product name</w:t>
      </w:r>
    </w:p>
    <w:p w14:paraId="49BCF3CB" w14:textId="77777777" w:rsidR="00EB3396" w:rsidRDefault="00D02509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Product rate </w:t>
      </w:r>
    </w:p>
    <w:p w14:paraId="70E18B3C" w14:textId="77777777" w:rsidR="00D02509" w:rsidRPr="00D02509" w:rsidRDefault="00D02509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>Commercial p</w:t>
      </w:r>
      <w:r>
        <w:rPr>
          <w:lang w:val="en-US"/>
        </w:rPr>
        <w:t>roduct description</w:t>
      </w:r>
    </w:p>
    <w:p w14:paraId="17A76A7F" w14:textId="77777777" w:rsidR="00EB3396" w:rsidRDefault="00EB3396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>Alternative product photos</w:t>
      </w:r>
    </w:p>
    <w:p w14:paraId="0CAD3A9E" w14:textId="77777777" w:rsidR="00D02509" w:rsidRDefault="00D02509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>Related products per SKU</w:t>
      </w:r>
    </w:p>
    <w:p w14:paraId="6CAE86E1" w14:textId="77777777" w:rsidR="00D02509" w:rsidRDefault="00D02509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>Reviews</w:t>
      </w:r>
    </w:p>
    <w:p w14:paraId="7E794A83" w14:textId="77777777" w:rsidR="00D02509" w:rsidRDefault="00D02509" w:rsidP="00D02509">
      <w:pPr>
        <w:pStyle w:val="Prrafodelista"/>
        <w:numPr>
          <w:ilvl w:val="0"/>
          <w:numId w:val="38"/>
        </w:numPr>
        <w:rPr>
          <w:lang w:val="en-US"/>
        </w:rPr>
      </w:pPr>
      <w:r>
        <w:rPr>
          <w:lang w:val="en-US"/>
        </w:rPr>
        <w:t>Color swatch</w:t>
      </w:r>
    </w:p>
    <w:p w14:paraId="688F6B25" w14:textId="2142DD58" w:rsidR="009F5281" w:rsidRDefault="009F5281" w:rsidP="009F5281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B0EBEB3" wp14:editId="1D88B98B">
            <wp:extent cx="5608320" cy="3261360"/>
            <wp:effectExtent l="0" t="0" r="5080" b="0"/>
            <wp:docPr id="9" name="Imagen 9" descr="Macintosh HD:Users:ppartida:Desktop:Express:asset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partida:Desktop:Express:assets 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3643" w14:textId="2069100B" w:rsidR="009F5281" w:rsidRDefault="009F5281" w:rsidP="009F5281">
      <w:pPr>
        <w:pStyle w:val="Prrafodelista"/>
        <w:numPr>
          <w:ilvl w:val="0"/>
          <w:numId w:val="39"/>
        </w:numPr>
        <w:rPr>
          <w:lang w:val="en-US"/>
        </w:rPr>
      </w:pPr>
      <w:r>
        <w:rPr>
          <w:lang w:val="en-US"/>
        </w:rPr>
        <w:t>Promotional banners</w:t>
      </w:r>
    </w:p>
    <w:p w14:paraId="1C4378B7" w14:textId="7703BBF5" w:rsidR="0003695B" w:rsidRPr="009F5281" w:rsidRDefault="0003695B" w:rsidP="0003695B">
      <w:pPr>
        <w:pStyle w:val="Prrafode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Promotional and transactional e-mails templates</w:t>
      </w:r>
      <w:bookmarkStart w:id="1" w:name="_GoBack"/>
      <w:bookmarkEnd w:id="1"/>
    </w:p>
    <w:sectPr w:rsidR="0003695B" w:rsidRPr="009F5281" w:rsidSect="00D24FF3">
      <w:type w:val="continuous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AA6CE9" w14:textId="77777777" w:rsidR="00EB3396" w:rsidRDefault="00EB3396" w:rsidP="00686A6F">
      <w:r>
        <w:separator/>
      </w:r>
    </w:p>
    <w:p w14:paraId="4420E0DD" w14:textId="77777777" w:rsidR="00EB3396" w:rsidRDefault="00EB3396" w:rsidP="00686A6F"/>
  </w:endnote>
  <w:endnote w:type="continuationSeparator" w:id="0">
    <w:p w14:paraId="318AEC60" w14:textId="77777777" w:rsidR="00EB3396" w:rsidRDefault="00EB3396" w:rsidP="00686A6F">
      <w:r>
        <w:continuationSeparator/>
      </w:r>
    </w:p>
    <w:p w14:paraId="399AE875" w14:textId="77777777" w:rsidR="00EB3396" w:rsidRDefault="00EB3396" w:rsidP="00686A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CE277C" w14:textId="77777777" w:rsidR="00EB3396" w:rsidRDefault="00EB3396" w:rsidP="00686A6F">
      <w:r>
        <w:separator/>
      </w:r>
    </w:p>
    <w:p w14:paraId="07CD76C0" w14:textId="77777777" w:rsidR="00EB3396" w:rsidRDefault="00EB3396" w:rsidP="00686A6F"/>
  </w:footnote>
  <w:footnote w:type="continuationSeparator" w:id="0">
    <w:p w14:paraId="793BF861" w14:textId="77777777" w:rsidR="00EB3396" w:rsidRDefault="00EB3396" w:rsidP="00686A6F">
      <w:r>
        <w:continuationSeparator/>
      </w:r>
    </w:p>
    <w:p w14:paraId="0CB4A5F1" w14:textId="77777777" w:rsidR="00EB3396" w:rsidRDefault="00EB3396" w:rsidP="00686A6F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60pt;height:57.6pt" o:bullet="t">
        <v:imagedata r:id="rId1" o:title="bullet_pengo1"/>
      </v:shape>
    </w:pict>
  </w:numPicBullet>
  <w:abstractNum w:abstractNumId="0">
    <w:nsid w:val="01803655"/>
    <w:multiLevelType w:val="hybridMultilevel"/>
    <w:tmpl w:val="05748958"/>
    <w:lvl w:ilvl="0" w:tplc="58C623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860CAA"/>
    <w:multiLevelType w:val="hybridMultilevel"/>
    <w:tmpl w:val="FB0C85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C72447"/>
    <w:multiLevelType w:val="hybridMultilevel"/>
    <w:tmpl w:val="027E0C72"/>
    <w:lvl w:ilvl="0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>
    <w:nsid w:val="08CC3013"/>
    <w:multiLevelType w:val="hybridMultilevel"/>
    <w:tmpl w:val="550E61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05EB6"/>
    <w:multiLevelType w:val="hybridMultilevel"/>
    <w:tmpl w:val="62E686BE"/>
    <w:lvl w:ilvl="0" w:tplc="58C623D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7781349"/>
    <w:multiLevelType w:val="hybridMultilevel"/>
    <w:tmpl w:val="FC2842EC"/>
    <w:lvl w:ilvl="0" w:tplc="58C623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B1D5A12"/>
    <w:multiLevelType w:val="hybridMultilevel"/>
    <w:tmpl w:val="6FC4492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B762E45"/>
    <w:multiLevelType w:val="hybridMultilevel"/>
    <w:tmpl w:val="A4721D20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191342"/>
    <w:multiLevelType w:val="hybridMultilevel"/>
    <w:tmpl w:val="55E81FE8"/>
    <w:lvl w:ilvl="0" w:tplc="58C62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6911E2"/>
    <w:multiLevelType w:val="hybridMultilevel"/>
    <w:tmpl w:val="7A0CBB5C"/>
    <w:lvl w:ilvl="0" w:tplc="8948F02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691FD8"/>
    <w:multiLevelType w:val="hybridMultilevel"/>
    <w:tmpl w:val="C938EA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1892F61"/>
    <w:multiLevelType w:val="hybridMultilevel"/>
    <w:tmpl w:val="05748958"/>
    <w:lvl w:ilvl="0" w:tplc="58C623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1EA55B6"/>
    <w:multiLevelType w:val="hybridMultilevel"/>
    <w:tmpl w:val="C88089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F26E91"/>
    <w:multiLevelType w:val="hybridMultilevel"/>
    <w:tmpl w:val="1B2EF9E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4CC60B0"/>
    <w:multiLevelType w:val="hybridMultilevel"/>
    <w:tmpl w:val="55E81FE8"/>
    <w:lvl w:ilvl="0" w:tplc="58C62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146B3F"/>
    <w:multiLevelType w:val="multilevel"/>
    <w:tmpl w:val="9B6C0FA0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2A581E1F"/>
    <w:multiLevelType w:val="hybridMultilevel"/>
    <w:tmpl w:val="89C603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8D3667"/>
    <w:multiLevelType w:val="hybridMultilevel"/>
    <w:tmpl w:val="969EA4E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0A56296"/>
    <w:multiLevelType w:val="hybridMultilevel"/>
    <w:tmpl w:val="BE9E4F0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96E60E9"/>
    <w:multiLevelType w:val="hybridMultilevel"/>
    <w:tmpl w:val="290275C8"/>
    <w:lvl w:ilvl="0" w:tplc="7D5465F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9B742C"/>
    <w:multiLevelType w:val="hybridMultilevel"/>
    <w:tmpl w:val="0946FB8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165061F"/>
    <w:multiLevelType w:val="hybridMultilevel"/>
    <w:tmpl w:val="E41CB09A"/>
    <w:lvl w:ilvl="0" w:tplc="ED44E2C2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>
    <w:nsid w:val="43DE5FED"/>
    <w:multiLevelType w:val="hybridMultilevel"/>
    <w:tmpl w:val="A1B4E4A4"/>
    <w:lvl w:ilvl="0" w:tplc="0C0A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23">
    <w:nsid w:val="49DD65D0"/>
    <w:multiLevelType w:val="hybridMultilevel"/>
    <w:tmpl w:val="477244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A781C16"/>
    <w:multiLevelType w:val="hybridMultilevel"/>
    <w:tmpl w:val="6FEAC0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7D2F3C"/>
    <w:multiLevelType w:val="hybridMultilevel"/>
    <w:tmpl w:val="85269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BE538F"/>
    <w:multiLevelType w:val="hybridMultilevel"/>
    <w:tmpl w:val="17E8612C"/>
    <w:lvl w:ilvl="0" w:tplc="58C623D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4F274A73"/>
    <w:multiLevelType w:val="hybridMultilevel"/>
    <w:tmpl w:val="E3B8A1C0"/>
    <w:lvl w:ilvl="0" w:tplc="CF30F8B8">
      <w:start w:val="1"/>
      <w:numFmt w:val="bullet"/>
      <w:pStyle w:val="Style1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0B0F0"/>
        <w:sz w:val="22"/>
      </w:rPr>
    </w:lvl>
    <w:lvl w:ilvl="1" w:tplc="AA841724">
      <w:start w:val="1"/>
      <w:numFmt w:val="bullet"/>
      <w:pStyle w:val="Bullet2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6B3E7F"/>
    <w:multiLevelType w:val="hybridMultilevel"/>
    <w:tmpl w:val="9848A9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4074B3"/>
    <w:multiLevelType w:val="hybridMultilevel"/>
    <w:tmpl w:val="9B6C0FA0"/>
    <w:lvl w:ilvl="0" w:tplc="8948F02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0">
    <w:nsid w:val="56F67673"/>
    <w:multiLevelType w:val="hybridMultilevel"/>
    <w:tmpl w:val="55E81FE8"/>
    <w:lvl w:ilvl="0" w:tplc="58C62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797795"/>
    <w:multiLevelType w:val="hybridMultilevel"/>
    <w:tmpl w:val="CC6E4E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E10A5F"/>
    <w:multiLevelType w:val="hybridMultilevel"/>
    <w:tmpl w:val="3D7E9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617478"/>
    <w:multiLevelType w:val="hybridMultilevel"/>
    <w:tmpl w:val="C96A6F8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CE428A4"/>
    <w:multiLevelType w:val="hybridMultilevel"/>
    <w:tmpl w:val="C87A909C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6D1E5DC2"/>
    <w:multiLevelType w:val="hybridMultilevel"/>
    <w:tmpl w:val="5052BBC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18C4908"/>
    <w:multiLevelType w:val="hybridMultilevel"/>
    <w:tmpl w:val="EE6AF798"/>
    <w:lvl w:ilvl="0" w:tplc="ED44E2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1F265D"/>
    <w:multiLevelType w:val="hybridMultilevel"/>
    <w:tmpl w:val="D37CB73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7B8B6223"/>
    <w:multiLevelType w:val="hybridMultilevel"/>
    <w:tmpl w:val="677C59AC"/>
    <w:lvl w:ilvl="0" w:tplc="58C623D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>
    <w:nsid w:val="7BDB56B0"/>
    <w:multiLevelType w:val="hybridMultilevel"/>
    <w:tmpl w:val="A634A42C"/>
    <w:lvl w:ilvl="0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9"/>
  </w:num>
  <w:num w:numId="3">
    <w:abstractNumId w:val="33"/>
  </w:num>
  <w:num w:numId="4">
    <w:abstractNumId w:val="17"/>
  </w:num>
  <w:num w:numId="5">
    <w:abstractNumId w:val="1"/>
  </w:num>
  <w:num w:numId="6">
    <w:abstractNumId w:val="20"/>
  </w:num>
  <w:num w:numId="7">
    <w:abstractNumId w:val="23"/>
  </w:num>
  <w:num w:numId="8">
    <w:abstractNumId w:val="32"/>
  </w:num>
  <w:num w:numId="9">
    <w:abstractNumId w:val="12"/>
  </w:num>
  <w:num w:numId="10">
    <w:abstractNumId w:val="10"/>
  </w:num>
  <w:num w:numId="11">
    <w:abstractNumId w:val="22"/>
  </w:num>
  <w:num w:numId="12">
    <w:abstractNumId w:val="37"/>
  </w:num>
  <w:num w:numId="13">
    <w:abstractNumId w:val="3"/>
  </w:num>
  <w:num w:numId="14">
    <w:abstractNumId w:val="35"/>
  </w:num>
  <w:num w:numId="15">
    <w:abstractNumId w:val="8"/>
  </w:num>
  <w:num w:numId="16">
    <w:abstractNumId w:val="14"/>
  </w:num>
  <w:num w:numId="17">
    <w:abstractNumId w:val="30"/>
  </w:num>
  <w:num w:numId="18">
    <w:abstractNumId w:val="5"/>
  </w:num>
  <w:num w:numId="19">
    <w:abstractNumId w:val="0"/>
  </w:num>
  <w:num w:numId="20">
    <w:abstractNumId w:val="11"/>
  </w:num>
  <w:num w:numId="21">
    <w:abstractNumId w:val="4"/>
  </w:num>
  <w:num w:numId="22">
    <w:abstractNumId w:val="6"/>
  </w:num>
  <w:num w:numId="23">
    <w:abstractNumId w:val="38"/>
  </w:num>
  <w:num w:numId="24">
    <w:abstractNumId w:val="13"/>
  </w:num>
  <w:num w:numId="25">
    <w:abstractNumId w:val="26"/>
  </w:num>
  <w:num w:numId="26">
    <w:abstractNumId w:val="39"/>
  </w:num>
  <w:num w:numId="27">
    <w:abstractNumId w:val="29"/>
  </w:num>
  <w:num w:numId="28">
    <w:abstractNumId w:val="34"/>
  </w:num>
  <w:num w:numId="29">
    <w:abstractNumId w:val="2"/>
  </w:num>
  <w:num w:numId="30">
    <w:abstractNumId w:val="21"/>
  </w:num>
  <w:num w:numId="31">
    <w:abstractNumId w:val="36"/>
  </w:num>
  <w:num w:numId="32">
    <w:abstractNumId w:val="15"/>
  </w:num>
  <w:num w:numId="33">
    <w:abstractNumId w:val="9"/>
  </w:num>
  <w:num w:numId="34">
    <w:abstractNumId w:val="24"/>
  </w:num>
  <w:num w:numId="35">
    <w:abstractNumId w:val="28"/>
  </w:num>
  <w:num w:numId="36">
    <w:abstractNumId w:val="18"/>
  </w:num>
  <w:num w:numId="37">
    <w:abstractNumId w:val="25"/>
  </w:num>
  <w:num w:numId="38">
    <w:abstractNumId w:val="7"/>
  </w:num>
  <w:num w:numId="39">
    <w:abstractNumId w:val="16"/>
  </w:num>
  <w:num w:numId="40">
    <w:abstractNumId w:val="3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9EE"/>
    <w:rsid w:val="00001B5D"/>
    <w:rsid w:val="000077E6"/>
    <w:rsid w:val="00007C70"/>
    <w:rsid w:val="00011BC1"/>
    <w:rsid w:val="00013802"/>
    <w:rsid w:val="00013AA8"/>
    <w:rsid w:val="00014F10"/>
    <w:rsid w:val="000151E4"/>
    <w:rsid w:val="00021F7B"/>
    <w:rsid w:val="000324D8"/>
    <w:rsid w:val="00032731"/>
    <w:rsid w:val="00035039"/>
    <w:rsid w:val="00035EF4"/>
    <w:rsid w:val="0003695B"/>
    <w:rsid w:val="00041452"/>
    <w:rsid w:val="00042B62"/>
    <w:rsid w:val="00045A69"/>
    <w:rsid w:val="000521CD"/>
    <w:rsid w:val="00053818"/>
    <w:rsid w:val="000554F7"/>
    <w:rsid w:val="00056CFD"/>
    <w:rsid w:val="00063AE4"/>
    <w:rsid w:val="00070DC4"/>
    <w:rsid w:val="0008064A"/>
    <w:rsid w:val="0008467E"/>
    <w:rsid w:val="00086648"/>
    <w:rsid w:val="000939EE"/>
    <w:rsid w:val="000946EA"/>
    <w:rsid w:val="000A16CC"/>
    <w:rsid w:val="000A672D"/>
    <w:rsid w:val="000B05C2"/>
    <w:rsid w:val="000B5988"/>
    <w:rsid w:val="000C2F6F"/>
    <w:rsid w:val="000C3CCD"/>
    <w:rsid w:val="000C4176"/>
    <w:rsid w:val="000C48DB"/>
    <w:rsid w:val="000C5047"/>
    <w:rsid w:val="000C652D"/>
    <w:rsid w:val="000D74C7"/>
    <w:rsid w:val="000E6ABD"/>
    <w:rsid w:val="000F4027"/>
    <w:rsid w:val="00112944"/>
    <w:rsid w:val="001237A6"/>
    <w:rsid w:val="00124338"/>
    <w:rsid w:val="001315E9"/>
    <w:rsid w:val="00133231"/>
    <w:rsid w:val="00137E29"/>
    <w:rsid w:val="00144E52"/>
    <w:rsid w:val="0015012C"/>
    <w:rsid w:val="001547E6"/>
    <w:rsid w:val="00161917"/>
    <w:rsid w:val="001676FE"/>
    <w:rsid w:val="00167852"/>
    <w:rsid w:val="00172B7D"/>
    <w:rsid w:val="00173116"/>
    <w:rsid w:val="00175382"/>
    <w:rsid w:val="00180E9F"/>
    <w:rsid w:val="0018177C"/>
    <w:rsid w:val="001A01EE"/>
    <w:rsid w:val="001A41AE"/>
    <w:rsid w:val="001A794D"/>
    <w:rsid w:val="001B0A6B"/>
    <w:rsid w:val="001B45B3"/>
    <w:rsid w:val="001B6FAE"/>
    <w:rsid w:val="001C0893"/>
    <w:rsid w:val="001C101B"/>
    <w:rsid w:val="001C7CB4"/>
    <w:rsid w:val="001D1C13"/>
    <w:rsid w:val="001D484F"/>
    <w:rsid w:val="001E64B1"/>
    <w:rsid w:val="001E6626"/>
    <w:rsid w:val="001F1C8D"/>
    <w:rsid w:val="002044EB"/>
    <w:rsid w:val="00206018"/>
    <w:rsid w:val="00206549"/>
    <w:rsid w:val="00210094"/>
    <w:rsid w:val="002111CD"/>
    <w:rsid w:val="0021287E"/>
    <w:rsid w:val="002162B4"/>
    <w:rsid w:val="0022704F"/>
    <w:rsid w:val="002274C1"/>
    <w:rsid w:val="002278C9"/>
    <w:rsid w:val="002354A2"/>
    <w:rsid w:val="002358B9"/>
    <w:rsid w:val="00235920"/>
    <w:rsid w:val="0023718E"/>
    <w:rsid w:val="00237793"/>
    <w:rsid w:val="00251EA1"/>
    <w:rsid w:val="00256712"/>
    <w:rsid w:val="00275E1E"/>
    <w:rsid w:val="002777C2"/>
    <w:rsid w:val="00282ECD"/>
    <w:rsid w:val="00283696"/>
    <w:rsid w:val="002850A1"/>
    <w:rsid w:val="002875FE"/>
    <w:rsid w:val="00293F36"/>
    <w:rsid w:val="00294D7A"/>
    <w:rsid w:val="00296BDC"/>
    <w:rsid w:val="002A1E59"/>
    <w:rsid w:val="002A5AA5"/>
    <w:rsid w:val="002B1DA3"/>
    <w:rsid w:val="002B2520"/>
    <w:rsid w:val="002B70EF"/>
    <w:rsid w:val="002B7316"/>
    <w:rsid w:val="002D4A70"/>
    <w:rsid w:val="002D50B7"/>
    <w:rsid w:val="002D6E7A"/>
    <w:rsid w:val="002E1B74"/>
    <w:rsid w:val="002F1F81"/>
    <w:rsid w:val="002F35A9"/>
    <w:rsid w:val="002F56E2"/>
    <w:rsid w:val="002F6498"/>
    <w:rsid w:val="00312703"/>
    <w:rsid w:val="00314FB2"/>
    <w:rsid w:val="00316F7D"/>
    <w:rsid w:val="00317DCE"/>
    <w:rsid w:val="00327357"/>
    <w:rsid w:val="0033263D"/>
    <w:rsid w:val="00342E56"/>
    <w:rsid w:val="003440FD"/>
    <w:rsid w:val="00345A71"/>
    <w:rsid w:val="00352D34"/>
    <w:rsid w:val="00353FA4"/>
    <w:rsid w:val="00356E79"/>
    <w:rsid w:val="0036794E"/>
    <w:rsid w:val="00373A9A"/>
    <w:rsid w:val="00375F80"/>
    <w:rsid w:val="00382F94"/>
    <w:rsid w:val="00384316"/>
    <w:rsid w:val="0039334C"/>
    <w:rsid w:val="003A1BDD"/>
    <w:rsid w:val="003A20DC"/>
    <w:rsid w:val="003A4BC7"/>
    <w:rsid w:val="003A58BC"/>
    <w:rsid w:val="003B0521"/>
    <w:rsid w:val="003B4579"/>
    <w:rsid w:val="003B77E6"/>
    <w:rsid w:val="003D264A"/>
    <w:rsid w:val="003D428C"/>
    <w:rsid w:val="003E03F6"/>
    <w:rsid w:val="003E5172"/>
    <w:rsid w:val="003F082C"/>
    <w:rsid w:val="003F10D2"/>
    <w:rsid w:val="003F63FF"/>
    <w:rsid w:val="003F6CE5"/>
    <w:rsid w:val="0040349E"/>
    <w:rsid w:val="004041C8"/>
    <w:rsid w:val="0041493A"/>
    <w:rsid w:val="00414F90"/>
    <w:rsid w:val="00415E5C"/>
    <w:rsid w:val="00426F20"/>
    <w:rsid w:val="0043055F"/>
    <w:rsid w:val="00446197"/>
    <w:rsid w:val="00447345"/>
    <w:rsid w:val="00447457"/>
    <w:rsid w:val="004574CC"/>
    <w:rsid w:val="004678CC"/>
    <w:rsid w:val="00483620"/>
    <w:rsid w:val="00485C76"/>
    <w:rsid w:val="0049066A"/>
    <w:rsid w:val="004907D9"/>
    <w:rsid w:val="004930E1"/>
    <w:rsid w:val="00495779"/>
    <w:rsid w:val="0049593E"/>
    <w:rsid w:val="004A18CE"/>
    <w:rsid w:val="004A7F73"/>
    <w:rsid w:val="004B74CA"/>
    <w:rsid w:val="004C1ED5"/>
    <w:rsid w:val="004C23EC"/>
    <w:rsid w:val="004C4464"/>
    <w:rsid w:val="004C6004"/>
    <w:rsid w:val="004D24CB"/>
    <w:rsid w:val="004D6A5E"/>
    <w:rsid w:val="004E0D1F"/>
    <w:rsid w:val="004E29D2"/>
    <w:rsid w:val="004E2A5B"/>
    <w:rsid w:val="004E4191"/>
    <w:rsid w:val="004E7919"/>
    <w:rsid w:val="004F0131"/>
    <w:rsid w:val="004F0CFD"/>
    <w:rsid w:val="00512B38"/>
    <w:rsid w:val="005156B0"/>
    <w:rsid w:val="005218F2"/>
    <w:rsid w:val="00522C50"/>
    <w:rsid w:val="005249AE"/>
    <w:rsid w:val="005261F3"/>
    <w:rsid w:val="0053164E"/>
    <w:rsid w:val="00535FE1"/>
    <w:rsid w:val="0054056E"/>
    <w:rsid w:val="00547538"/>
    <w:rsid w:val="00547B03"/>
    <w:rsid w:val="005615FE"/>
    <w:rsid w:val="00563B5F"/>
    <w:rsid w:val="005728DB"/>
    <w:rsid w:val="005770FE"/>
    <w:rsid w:val="005807AF"/>
    <w:rsid w:val="005867C9"/>
    <w:rsid w:val="005943DE"/>
    <w:rsid w:val="005A2020"/>
    <w:rsid w:val="005A3AA4"/>
    <w:rsid w:val="005A3F54"/>
    <w:rsid w:val="005C1C6C"/>
    <w:rsid w:val="005C222D"/>
    <w:rsid w:val="005D046E"/>
    <w:rsid w:val="005D04D1"/>
    <w:rsid w:val="005D2D64"/>
    <w:rsid w:val="005D40D7"/>
    <w:rsid w:val="005F4E77"/>
    <w:rsid w:val="006043BB"/>
    <w:rsid w:val="00604769"/>
    <w:rsid w:val="00605BBC"/>
    <w:rsid w:val="00607CF2"/>
    <w:rsid w:val="0062287D"/>
    <w:rsid w:val="00626F17"/>
    <w:rsid w:val="00632B60"/>
    <w:rsid w:val="006357DF"/>
    <w:rsid w:val="00637EEC"/>
    <w:rsid w:val="006416AE"/>
    <w:rsid w:val="00650B78"/>
    <w:rsid w:val="00651C05"/>
    <w:rsid w:val="0065630E"/>
    <w:rsid w:val="0066035C"/>
    <w:rsid w:val="00664064"/>
    <w:rsid w:val="0066408E"/>
    <w:rsid w:val="00667BB3"/>
    <w:rsid w:val="00667E4C"/>
    <w:rsid w:val="00670024"/>
    <w:rsid w:val="0067572D"/>
    <w:rsid w:val="006762C3"/>
    <w:rsid w:val="006823E7"/>
    <w:rsid w:val="00686877"/>
    <w:rsid w:val="00686A6F"/>
    <w:rsid w:val="006937F0"/>
    <w:rsid w:val="006A154A"/>
    <w:rsid w:val="006A6C26"/>
    <w:rsid w:val="006C0098"/>
    <w:rsid w:val="006D1759"/>
    <w:rsid w:val="006D19AE"/>
    <w:rsid w:val="006D61A5"/>
    <w:rsid w:val="006E0451"/>
    <w:rsid w:val="006F07E9"/>
    <w:rsid w:val="006F1A75"/>
    <w:rsid w:val="006F1BD6"/>
    <w:rsid w:val="0070224F"/>
    <w:rsid w:val="0071647E"/>
    <w:rsid w:val="00722E18"/>
    <w:rsid w:val="00727C9F"/>
    <w:rsid w:val="00727F4B"/>
    <w:rsid w:val="00741848"/>
    <w:rsid w:val="007462D2"/>
    <w:rsid w:val="00753ACF"/>
    <w:rsid w:val="0075462D"/>
    <w:rsid w:val="007600B7"/>
    <w:rsid w:val="00765B0B"/>
    <w:rsid w:val="00765FCB"/>
    <w:rsid w:val="00773603"/>
    <w:rsid w:val="0078103C"/>
    <w:rsid w:val="00784D3C"/>
    <w:rsid w:val="00787359"/>
    <w:rsid w:val="0078750D"/>
    <w:rsid w:val="00790CD1"/>
    <w:rsid w:val="00792D0F"/>
    <w:rsid w:val="007A0D09"/>
    <w:rsid w:val="007B19B0"/>
    <w:rsid w:val="007B5528"/>
    <w:rsid w:val="007C771E"/>
    <w:rsid w:val="007D689F"/>
    <w:rsid w:val="007D7097"/>
    <w:rsid w:val="007E2E4C"/>
    <w:rsid w:val="007E3A20"/>
    <w:rsid w:val="008022E3"/>
    <w:rsid w:val="008048F4"/>
    <w:rsid w:val="00807DC0"/>
    <w:rsid w:val="00812005"/>
    <w:rsid w:val="00824AC4"/>
    <w:rsid w:val="008257FD"/>
    <w:rsid w:val="00827265"/>
    <w:rsid w:val="008355F5"/>
    <w:rsid w:val="00844588"/>
    <w:rsid w:val="00850FD9"/>
    <w:rsid w:val="008513D3"/>
    <w:rsid w:val="00861EA9"/>
    <w:rsid w:val="00870ED0"/>
    <w:rsid w:val="00875D7E"/>
    <w:rsid w:val="008779D0"/>
    <w:rsid w:val="0088026C"/>
    <w:rsid w:val="00883ABD"/>
    <w:rsid w:val="00885A46"/>
    <w:rsid w:val="0088656B"/>
    <w:rsid w:val="00891622"/>
    <w:rsid w:val="008949B6"/>
    <w:rsid w:val="008A07B0"/>
    <w:rsid w:val="008A4E53"/>
    <w:rsid w:val="008A61F8"/>
    <w:rsid w:val="008A7659"/>
    <w:rsid w:val="008C0F41"/>
    <w:rsid w:val="008C51B6"/>
    <w:rsid w:val="008D0274"/>
    <w:rsid w:val="008D59D0"/>
    <w:rsid w:val="008E03E6"/>
    <w:rsid w:val="008E13B9"/>
    <w:rsid w:val="008E6626"/>
    <w:rsid w:val="00902BE3"/>
    <w:rsid w:val="00921C97"/>
    <w:rsid w:val="009222C6"/>
    <w:rsid w:val="00922E40"/>
    <w:rsid w:val="00926284"/>
    <w:rsid w:val="00927B1C"/>
    <w:rsid w:val="00927B41"/>
    <w:rsid w:val="00931F90"/>
    <w:rsid w:val="00933DC0"/>
    <w:rsid w:val="009341F1"/>
    <w:rsid w:val="00934C39"/>
    <w:rsid w:val="009626BE"/>
    <w:rsid w:val="00962EC9"/>
    <w:rsid w:val="00973FAE"/>
    <w:rsid w:val="00993B8A"/>
    <w:rsid w:val="00995215"/>
    <w:rsid w:val="00995D90"/>
    <w:rsid w:val="009979B1"/>
    <w:rsid w:val="009A2C3D"/>
    <w:rsid w:val="009A468D"/>
    <w:rsid w:val="009A4C7A"/>
    <w:rsid w:val="009A799C"/>
    <w:rsid w:val="009B4207"/>
    <w:rsid w:val="009B60D0"/>
    <w:rsid w:val="009C0EBC"/>
    <w:rsid w:val="009C1CC8"/>
    <w:rsid w:val="009C369B"/>
    <w:rsid w:val="009C69B6"/>
    <w:rsid w:val="009E1754"/>
    <w:rsid w:val="009E494F"/>
    <w:rsid w:val="009F01AA"/>
    <w:rsid w:val="009F23DA"/>
    <w:rsid w:val="009F44B0"/>
    <w:rsid w:val="009F5281"/>
    <w:rsid w:val="00A017EC"/>
    <w:rsid w:val="00A04454"/>
    <w:rsid w:val="00A07662"/>
    <w:rsid w:val="00A13A8D"/>
    <w:rsid w:val="00A15FD9"/>
    <w:rsid w:val="00A21208"/>
    <w:rsid w:val="00A2126F"/>
    <w:rsid w:val="00A244DF"/>
    <w:rsid w:val="00A2797C"/>
    <w:rsid w:val="00A3003C"/>
    <w:rsid w:val="00A307D7"/>
    <w:rsid w:val="00A3082A"/>
    <w:rsid w:val="00A31897"/>
    <w:rsid w:val="00A4234E"/>
    <w:rsid w:val="00A461CF"/>
    <w:rsid w:val="00A51E1C"/>
    <w:rsid w:val="00A5373F"/>
    <w:rsid w:val="00A55FB9"/>
    <w:rsid w:val="00A614AA"/>
    <w:rsid w:val="00A64592"/>
    <w:rsid w:val="00A72F3D"/>
    <w:rsid w:val="00A76B71"/>
    <w:rsid w:val="00A936BA"/>
    <w:rsid w:val="00AA1BA9"/>
    <w:rsid w:val="00AA4F40"/>
    <w:rsid w:val="00AA669E"/>
    <w:rsid w:val="00AD1EAF"/>
    <w:rsid w:val="00AE0F0B"/>
    <w:rsid w:val="00AF318F"/>
    <w:rsid w:val="00AF780F"/>
    <w:rsid w:val="00B13F95"/>
    <w:rsid w:val="00B155BB"/>
    <w:rsid w:val="00B22030"/>
    <w:rsid w:val="00B26C14"/>
    <w:rsid w:val="00B332D1"/>
    <w:rsid w:val="00B338CF"/>
    <w:rsid w:val="00B33ABB"/>
    <w:rsid w:val="00B44FA5"/>
    <w:rsid w:val="00B46382"/>
    <w:rsid w:val="00B46E93"/>
    <w:rsid w:val="00B63D14"/>
    <w:rsid w:val="00B64E10"/>
    <w:rsid w:val="00B80FED"/>
    <w:rsid w:val="00B84AB6"/>
    <w:rsid w:val="00B84D51"/>
    <w:rsid w:val="00B96474"/>
    <w:rsid w:val="00B96515"/>
    <w:rsid w:val="00BB345C"/>
    <w:rsid w:val="00BB4027"/>
    <w:rsid w:val="00BB4801"/>
    <w:rsid w:val="00BC1121"/>
    <w:rsid w:val="00BE133F"/>
    <w:rsid w:val="00BE5812"/>
    <w:rsid w:val="00BE590B"/>
    <w:rsid w:val="00BE5F47"/>
    <w:rsid w:val="00BF1107"/>
    <w:rsid w:val="00C0458C"/>
    <w:rsid w:val="00C04979"/>
    <w:rsid w:val="00C07240"/>
    <w:rsid w:val="00C13F60"/>
    <w:rsid w:val="00C15956"/>
    <w:rsid w:val="00C208E9"/>
    <w:rsid w:val="00C24523"/>
    <w:rsid w:val="00C24AB3"/>
    <w:rsid w:val="00C27A96"/>
    <w:rsid w:val="00C32F0D"/>
    <w:rsid w:val="00C3645E"/>
    <w:rsid w:val="00C4017C"/>
    <w:rsid w:val="00C42945"/>
    <w:rsid w:val="00C455EA"/>
    <w:rsid w:val="00C46784"/>
    <w:rsid w:val="00C5117D"/>
    <w:rsid w:val="00C51756"/>
    <w:rsid w:val="00C52EEB"/>
    <w:rsid w:val="00C61154"/>
    <w:rsid w:val="00C617FC"/>
    <w:rsid w:val="00C62721"/>
    <w:rsid w:val="00C62D14"/>
    <w:rsid w:val="00C67EB5"/>
    <w:rsid w:val="00C71823"/>
    <w:rsid w:val="00C71BF9"/>
    <w:rsid w:val="00C720C2"/>
    <w:rsid w:val="00C7451D"/>
    <w:rsid w:val="00C74ED7"/>
    <w:rsid w:val="00C759F0"/>
    <w:rsid w:val="00C765B4"/>
    <w:rsid w:val="00C80C5D"/>
    <w:rsid w:val="00C820DA"/>
    <w:rsid w:val="00C83163"/>
    <w:rsid w:val="00C95FD9"/>
    <w:rsid w:val="00CC19B6"/>
    <w:rsid w:val="00CC2F81"/>
    <w:rsid w:val="00CC7889"/>
    <w:rsid w:val="00CD2064"/>
    <w:rsid w:val="00CE5AD7"/>
    <w:rsid w:val="00CE6120"/>
    <w:rsid w:val="00CE661D"/>
    <w:rsid w:val="00CE6EDE"/>
    <w:rsid w:val="00CE7F81"/>
    <w:rsid w:val="00CF0F21"/>
    <w:rsid w:val="00CF37C2"/>
    <w:rsid w:val="00CF4167"/>
    <w:rsid w:val="00D02509"/>
    <w:rsid w:val="00D044EA"/>
    <w:rsid w:val="00D05B68"/>
    <w:rsid w:val="00D06953"/>
    <w:rsid w:val="00D23F1D"/>
    <w:rsid w:val="00D24FF3"/>
    <w:rsid w:val="00D40011"/>
    <w:rsid w:val="00D4358B"/>
    <w:rsid w:val="00D55E1D"/>
    <w:rsid w:val="00D64051"/>
    <w:rsid w:val="00D67086"/>
    <w:rsid w:val="00D75559"/>
    <w:rsid w:val="00D76370"/>
    <w:rsid w:val="00D84C20"/>
    <w:rsid w:val="00D86B49"/>
    <w:rsid w:val="00D96E75"/>
    <w:rsid w:val="00D97FFA"/>
    <w:rsid w:val="00DA2046"/>
    <w:rsid w:val="00DA3168"/>
    <w:rsid w:val="00DA7800"/>
    <w:rsid w:val="00DA7B9D"/>
    <w:rsid w:val="00DB0049"/>
    <w:rsid w:val="00DB158C"/>
    <w:rsid w:val="00DB382A"/>
    <w:rsid w:val="00DB4B65"/>
    <w:rsid w:val="00DB590C"/>
    <w:rsid w:val="00DB6ADC"/>
    <w:rsid w:val="00DB6B7F"/>
    <w:rsid w:val="00DC13BB"/>
    <w:rsid w:val="00DC7C92"/>
    <w:rsid w:val="00DD3EA5"/>
    <w:rsid w:val="00DE0009"/>
    <w:rsid w:val="00DE072B"/>
    <w:rsid w:val="00DF19CA"/>
    <w:rsid w:val="00E02C3C"/>
    <w:rsid w:val="00E06154"/>
    <w:rsid w:val="00E06B9E"/>
    <w:rsid w:val="00E06CF7"/>
    <w:rsid w:val="00E1340D"/>
    <w:rsid w:val="00E1434F"/>
    <w:rsid w:val="00E14F6E"/>
    <w:rsid w:val="00E222D3"/>
    <w:rsid w:val="00E23856"/>
    <w:rsid w:val="00E24044"/>
    <w:rsid w:val="00E30307"/>
    <w:rsid w:val="00E3332F"/>
    <w:rsid w:val="00E3429B"/>
    <w:rsid w:val="00E40836"/>
    <w:rsid w:val="00E45452"/>
    <w:rsid w:val="00E5308F"/>
    <w:rsid w:val="00E66FE4"/>
    <w:rsid w:val="00E720EE"/>
    <w:rsid w:val="00E903B6"/>
    <w:rsid w:val="00E9426F"/>
    <w:rsid w:val="00E95E16"/>
    <w:rsid w:val="00EA1160"/>
    <w:rsid w:val="00EA770C"/>
    <w:rsid w:val="00EB3396"/>
    <w:rsid w:val="00EC0B08"/>
    <w:rsid w:val="00EC2D96"/>
    <w:rsid w:val="00EC6F4F"/>
    <w:rsid w:val="00EF33F0"/>
    <w:rsid w:val="00F10F8B"/>
    <w:rsid w:val="00F1768B"/>
    <w:rsid w:val="00F23A73"/>
    <w:rsid w:val="00F278BE"/>
    <w:rsid w:val="00F3009A"/>
    <w:rsid w:val="00F30947"/>
    <w:rsid w:val="00F34CB4"/>
    <w:rsid w:val="00F37DEA"/>
    <w:rsid w:val="00F56BDC"/>
    <w:rsid w:val="00F63F31"/>
    <w:rsid w:val="00F644BF"/>
    <w:rsid w:val="00F728F7"/>
    <w:rsid w:val="00FA2189"/>
    <w:rsid w:val="00FA2C20"/>
    <w:rsid w:val="00FA317E"/>
    <w:rsid w:val="00FB20DA"/>
    <w:rsid w:val="00FB5E23"/>
    <w:rsid w:val="00FC0218"/>
    <w:rsid w:val="00FC6CA3"/>
    <w:rsid w:val="00FD5071"/>
    <w:rsid w:val="00FD6075"/>
    <w:rsid w:val="00FE0EE7"/>
    <w:rsid w:val="00FE20A5"/>
    <w:rsid w:val="00FE233D"/>
    <w:rsid w:val="00FE3F02"/>
    <w:rsid w:val="00FE4F1A"/>
    <w:rsid w:val="00FF0C7A"/>
    <w:rsid w:val="00FF292C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F46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AA8"/>
    <w:pPr>
      <w:spacing w:line="360" w:lineRule="auto"/>
      <w:jc w:val="both"/>
    </w:pPr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qFormat/>
    <w:rsid w:val="00D97FFA"/>
    <w:pPr>
      <w:keepNext/>
      <w:spacing w:after="0" w:line="240" w:lineRule="auto"/>
      <w:outlineLvl w:val="0"/>
    </w:pPr>
    <w:rPr>
      <w:rFonts w:eastAsia="Times New Roman" w:cs="Times New Roman"/>
      <w:b/>
      <w:smallCaps/>
      <w:color w:val="4BACC6" w:themeColor="accent5"/>
      <w:sz w:val="32"/>
      <w:szCs w:val="32"/>
      <w:lang w:val="en-US" w:eastAsia="en-US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00686A6F"/>
    <w:pPr>
      <w:outlineLvl w:val="1"/>
    </w:pPr>
    <w:rPr>
      <w:color w:val="7F7F7F" w:themeColor="text1" w:themeTint="80"/>
      <w:sz w:val="28"/>
      <w:lang w:val="es-ES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A461CF"/>
    <w:pPr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64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6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6154"/>
    <w:rPr>
      <w:rFonts w:ascii="Tahoma" w:eastAsiaTheme="minorEastAsia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nhideWhenUsed/>
    <w:rsid w:val="00E061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6154"/>
    <w:rPr>
      <w:rFonts w:eastAsiaTheme="minorEastAsia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E061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154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rsid w:val="00D97FFA"/>
    <w:rPr>
      <w:rFonts w:eastAsia="Times New Roman" w:cs="Times New Roman"/>
      <w:b/>
      <w:smallCaps/>
      <w:color w:val="4BACC6" w:themeColor="accent5"/>
      <w:sz w:val="32"/>
      <w:szCs w:val="32"/>
      <w:lang w:val="en-US"/>
    </w:rPr>
  </w:style>
  <w:style w:type="character" w:styleId="Hipervnculo">
    <w:name w:val="Hyperlink"/>
    <w:uiPriority w:val="99"/>
    <w:rsid w:val="00E0615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06154"/>
    <w:pPr>
      <w:ind w:left="720"/>
      <w:contextualSpacing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F63F31"/>
    <w:pPr>
      <w:keepLines/>
      <w:spacing w:before="480" w:line="276" w:lineRule="auto"/>
      <w:outlineLvl w:val="9"/>
    </w:pPr>
    <w:rPr>
      <w:rFonts w:eastAsiaTheme="majorEastAsia" w:cstheme="majorBidi"/>
      <w:bCs/>
      <w:color w:val="FF0000"/>
      <w:sz w:val="36"/>
      <w:szCs w:val="36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06154"/>
    <w:pPr>
      <w:spacing w:after="100"/>
    </w:pPr>
  </w:style>
  <w:style w:type="paragraph" w:styleId="NormalWeb">
    <w:name w:val="Normal (Web)"/>
    <w:basedOn w:val="Normal"/>
    <w:uiPriority w:val="99"/>
    <w:unhideWhenUsed/>
    <w:rsid w:val="00CF3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CF37C2"/>
  </w:style>
  <w:style w:type="character" w:customStyle="1" w:styleId="ipa">
    <w:name w:val="ipa"/>
    <w:basedOn w:val="Fuentedeprrafopredeter"/>
    <w:rsid w:val="00CF37C2"/>
  </w:style>
  <w:style w:type="paragraph" w:styleId="Textodecuerpo">
    <w:name w:val="Body Text"/>
    <w:basedOn w:val="Normal"/>
    <w:link w:val="TextodecuerpoCar"/>
    <w:rsid w:val="0066408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customStyle="1" w:styleId="TextodecuerpoCar">
    <w:name w:val="Texto de cuerpo Car"/>
    <w:basedOn w:val="Fuentedeprrafopredeter"/>
    <w:link w:val="Textodecuerpo"/>
    <w:rsid w:val="0066408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63F31"/>
    <w:rPr>
      <w:b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63F31"/>
    <w:rPr>
      <w:rFonts w:eastAsiaTheme="minorEastAsia"/>
      <w:b/>
      <w:sz w:val="24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111CD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111CD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686A6F"/>
    <w:rPr>
      <w:rFonts w:eastAsiaTheme="minorEastAsia"/>
      <w:b/>
      <w:color w:val="7F7F7F" w:themeColor="text1" w:themeTint="80"/>
      <w:sz w:val="28"/>
      <w:lang w:val="es-ES" w:eastAsia="es-MX"/>
    </w:rPr>
  </w:style>
  <w:style w:type="paragraph" w:styleId="Sangradetdecuerpo">
    <w:name w:val="Body Text Indent"/>
    <w:basedOn w:val="Normal"/>
    <w:link w:val="SangradetdecuerpoCar"/>
    <w:uiPriority w:val="99"/>
    <w:semiHidden/>
    <w:unhideWhenUsed/>
    <w:rsid w:val="00FC0218"/>
    <w:pPr>
      <w:spacing w:after="120"/>
      <w:ind w:left="360"/>
    </w:pPr>
  </w:style>
  <w:style w:type="character" w:customStyle="1" w:styleId="SangradetdecuerpoCar">
    <w:name w:val="Sangría de t. de cuerpo Car"/>
    <w:basedOn w:val="Fuentedeprrafopredeter"/>
    <w:link w:val="Sangradetdecuerpo"/>
    <w:uiPriority w:val="99"/>
    <w:semiHidden/>
    <w:rsid w:val="00FC0218"/>
    <w:rPr>
      <w:rFonts w:eastAsiaTheme="minorEastAsia"/>
      <w:lang w:eastAsia="es-MX"/>
    </w:rPr>
  </w:style>
  <w:style w:type="paragraph" w:customStyle="1" w:styleId="Comentarios">
    <w:name w:val="Comentarios"/>
    <w:basedOn w:val="Sangradetdecuerpo"/>
    <w:qFormat/>
    <w:rsid w:val="00FC0218"/>
    <w:pPr>
      <w:ind w:left="0"/>
    </w:pPr>
    <w:rPr>
      <w:i/>
      <w:color w:val="76923C" w:themeColor="accent3" w:themeShade="BF"/>
      <w:lang w:val="es-ES"/>
    </w:rPr>
  </w:style>
  <w:style w:type="paragraph" w:customStyle="1" w:styleId="TableText">
    <w:name w:val="Table Text"/>
    <w:basedOn w:val="Normal"/>
    <w:rsid w:val="00FC0218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A461CF"/>
    <w:rPr>
      <w:rFonts w:eastAsiaTheme="minorEastAsia"/>
      <w:b/>
      <w:color w:val="000000" w:themeColor="text1"/>
      <w:sz w:val="24"/>
      <w:szCs w:val="24"/>
      <w:lang w:val="es-ES" w:eastAsia="es-MX"/>
    </w:rPr>
  </w:style>
  <w:style w:type="paragraph" w:customStyle="1" w:styleId="Style1">
    <w:name w:val="Style1"/>
    <w:basedOn w:val="Normal"/>
    <w:qFormat/>
    <w:rsid w:val="004C1ED5"/>
    <w:pPr>
      <w:numPr>
        <w:numId w:val="1"/>
      </w:numPr>
      <w:spacing w:before="120" w:after="120"/>
    </w:pPr>
    <w:rPr>
      <w:rFonts w:ascii="Optima" w:eastAsia="Times New Roman" w:hAnsi="Optima" w:cs="Times New Roman"/>
      <w:color w:val="404040" w:themeColor="text1" w:themeTint="BF"/>
      <w:szCs w:val="24"/>
      <w:lang w:val="es-ES_tradnl" w:eastAsia="en-US" w:bidi="en-US"/>
    </w:rPr>
  </w:style>
  <w:style w:type="paragraph" w:customStyle="1" w:styleId="Bullet2">
    <w:name w:val="Bullet 2"/>
    <w:basedOn w:val="Normal"/>
    <w:qFormat/>
    <w:rsid w:val="004C1ED5"/>
    <w:pPr>
      <w:numPr>
        <w:ilvl w:val="1"/>
        <w:numId w:val="1"/>
      </w:numPr>
      <w:spacing w:before="120" w:after="120"/>
      <w:ind w:left="1440"/>
    </w:pPr>
    <w:rPr>
      <w:rFonts w:ascii="Optima" w:eastAsia="Times New Roman" w:hAnsi="Optima" w:cs="Times New Roman"/>
      <w:color w:val="000000"/>
      <w:szCs w:val="24"/>
      <w:lang w:val="es-ES_tradnl" w:eastAsia="en-US" w:bidi="en-US"/>
    </w:rPr>
  </w:style>
  <w:style w:type="paragraph" w:styleId="Ttulo">
    <w:name w:val="Title"/>
    <w:basedOn w:val="Normal"/>
    <w:next w:val="Normal"/>
    <w:link w:val="TtuloCar"/>
    <w:uiPriority w:val="10"/>
    <w:qFormat/>
    <w:rsid w:val="002278C9"/>
    <w:pPr>
      <w:pBdr>
        <w:bottom w:val="single" w:sz="8" w:space="4" w:color="7F7F7F" w:themeColor="text1" w:themeTint="80"/>
      </w:pBdr>
      <w:spacing w:before="120" w:after="300"/>
      <w:contextualSpacing/>
    </w:pPr>
    <w:rPr>
      <w:rFonts w:ascii="Optima" w:eastAsiaTheme="majorEastAsia" w:hAnsi="Optima" w:cstheme="majorBidi"/>
      <w:color w:val="56A6FF"/>
      <w:spacing w:val="5"/>
      <w:kern w:val="28"/>
      <w:sz w:val="40"/>
      <w:szCs w:val="52"/>
      <w:lang w:val="es-ES_tradnl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2278C9"/>
    <w:rPr>
      <w:rFonts w:ascii="Optima" w:eastAsiaTheme="majorEastAsia" w:hAnsi="Optima" w:cstheme="majorBidi"/>
      <w:color w:val="56A6FF"/>
      <w:spacing w:val="5"/>
      <w:kern w:val="28"/>
      <w:sz w:val="40"/>
      <w:szCs w:val="52"/>
      <w:lang w:val="es-ES_tradnl"/>
    </w:rPr>
  </w:style>
  <w:style w:type="character" w:customStyle="1" w:styleId="hps">
    <w:name w:val="hps"/>
    <w:basedOn w:val="Fuentedeprrafopredeter"/>
    <w:rsid w:val="00784D3C"/>
  </w:style>
  <w:style w:type="character" w:customStyle="1" w:styleId="Ttulo4Car">
    <w:name w:val="Título 4 Car"/>
    <w:basedOn w:val="Fuentedeprrafopredeter"/>
    <w:link w:val="Ttulo4"/>
    <w:uiPriority w:val="9"/>
    <w:semiHidden/>
    <w:rsid w:val="0071647E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727C9F"/>
    <w:rPr>
      <w:color w:val="800080" w:themeColor="followedHyperlink"/>
      <w:u w:val="single"/>
    </w:rPr>
  </w:style>
  <w:style w:type="paragraph" w:customStyle="1" w:styleId="desclink">
    <w:name w:val="desclink"/>
    <w:basedOn w:val="Normal"/>
    <w:rsid w:val="00727C9F"/>
    <w:pPr>
      <w:spacing w:before="100" w:beforeAutospacing="1" w:after="100" w:afterAutospacing="1" w:line="240" w:lineRule="auto"/>
      <w:jc w:val="left"/>
    </w:pPr>
    <w:rPr>
      <w:rFonts w:ascii="Times" w:eastAsiaTheme="minorHAnsi" w:hAnsi="Times"/>
      <w:sz w:val="20"/>
      <w:szCs w:val="20"/>
      <w:lang w:val="es-ES_tradnl" w:eastAsia="en-US"/>
    </w:rPr>
  </w:style>
  <w:style w:type="character" w:styleId="Textoennegrita">
    <w:name w:val="Strong"/>
    <w:basedOn w:val="Fuentedeprrafopredeter"/>
    <w:uiPriority w:val="22"/>
    <w:qFormat/>
    <w:rsid w:val="00727C9F"/>
    <w:rPr>
      <w:b/>
      <w:bCs/>
    </w:rPr>
  </w:style>
  <w:style w:type="table" w:styleId="Tablaconcuadrcula">
    <w:name w:val="Table Grid"/>
    <w:basedOn w:val="Tablanormal"/>
    <w:rsid w:val="001B0A6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N">
    <w:name w:val="Table Text N"/>
    <w:basedOn w:val="Textodecuerpo"/>
    <w:rsid w:val="001B0A6B"/>
    <w:pPr>
      <w:spacing w:after="120"/>
      <w:jc w:val="left"/>
    </w:pPr>
    <w:rPr>
      <w:rFonts w:ascii="Arial" w:hAnsi="Arial"/>
      <w:sz w:val="20"/>
      <w:szCs w:val="24"/>
    </w:rPr>
  </w:style>
  <w:style w:type="paragraph" w:customStyle="1" w:styleId="TableheadingN">
    <w:name w:val="Table heading N"/>
    <w:basedOn w:val="Textodecuerpo"/>
    <w:rsid w:val="001B0A6B"/>
    <w:pPr>
      <w:spacing w:before="60" w:after="60"/>
      <w:jc w:val="center"/>
    </w:pPr>
    <w:rPr>
      <w:rFonts w:ascii="Arial" w:hAnsi="Arial"/>
      <w:b/>
      <w:snapToGrid w:val="0"/>
      <w:color w:val="FFFFFF" w:themeColor="background1"/>
      <w:sz w:val="20"/>
      <w:szCs w:val="24"/>
    </w:rPr>
  </w:style>
  <w:style w:type="character" w:customStyle="1" w:styleId="CommentReference1">
    <w:name w:val="Comment Reference1"/>
    <w:rsid w:val="000C652D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A1BD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1BD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1BDD"/>
    <w:rPr>
      <w:rFonts w:eastAsiaTheme="minorEastAsia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1BD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1BDD"/>
    <w:rPr>
      <w:rFonts w:eastAsiaTheme="minorEastAsia"/>
      <w:b/>
      <w:bCs/>
      <w:sz w:val="20"/>
      <w:szCs w:val="20"/>
      <w:lang w:eastAsia="es-MX"/>
    </w:rPr>
  </w:style>
  <w:style w:type="paragraph" w:styleId="Revisin">
    <w:name w:val="Revision"/>
    <w:hidden/>
    <w:uiPriority w:val="99"/>
    <w:semiHidden/>
    <w:rsid w:val="00773603"/>
    <w:pPr>
      <w:spacing w:after="0" w:line="240" w:lineRule="auto"/>
    </w:pPr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AA8"/>
    <w:pPr>
      <w:spacing w:line="360" w:lineRule="auto"/>
      <w:jc w:val="both"/>
    </w:pPr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qFormat/>
    <w:rsid w:val="00D97FFA"/>
    <w:pPr>
      <w:keepNext/>
      <w:spacing w:after="0" w:line="240" w:lineRule="auto"/>
      <w:outlineLvl w:val="0"/>
    </w:pPr>
    <w:rPr>
      <w:rFonts w:eastAsia="Times New Roman" w:cs="Times New Roman"/>
      <w:b/>
      <w:smallCaps/>
      <w:color w:val="4BACC6" w:themeColor="accent5"/>
      <w:sz w:val="32"/>
      <w:szCs w:val="32"/>
      <w:lang w:val="en-US" w:eastAsia="en-US"/>
    </w:rPr>
  </w:style>
  <w:style w:type="paragraph" w:styleId="Ttulo2">
    <w:name w:val="heading 2"/>
    <w:basedOn w:val="Subttulo"/>
    <w:next w:val="Normal"/>
    <w:link w:val="Ttulo2Car"/>
    <w:uiPriority w:val="9"/>
    <w:unhideWhenUsed/>
    <w:qFormat/>
    <w:rsid w:val="00686A6F"/>
    <w:pPr>
      <w:outlineLvl w:val="1"/>
    </w:pPr>
    <w:rPr>
      <w:color w:val="7F7F7F" w:themeColor="text1" w:themeTint="80"/>
      <w:sz w:val="28"/>
      <w:lang w:val="es-ES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A461CF"/>
    <w:pPr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64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6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6154"/>
    <w:rPr>
      <w:rFonts w:ascii="Tahoma" w:eastAsiaTheme="minorEastAsia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nhideWhenUsed/>
    <w:rsid w:val="00E061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6154"/>
    <w:rPr>
      <w:rFonts w:eastAsiaTheme="minorEastAsia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E061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154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rsid w:val="00D97FFA"/>
    <w:rPr>
      <w:rFonts w:eastAsia="Times New Roman" w:cs="Times New Roman"/>
      <w:b/>
      <w:smallCaps/>
      <w:color w:val="4BACC6" w:themeColor="accent5"/>
      <w:sz w:val="32"/>
      <w:szCs w:val="32"/>
      <w:lang w:val="en-US"/>
    </w:rPr>
  </w:style>
  <w:style w:type="character" w:styleId="Hipervnculo">
    <w:name w:val="Hyperlink"/>
    <w:uiPriority w:val="99"/>
    <w:rsid w:val="00E0615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06154"/>
    <w:pPr>
      <w:ind w:left="720"/>
      <w:contextualSpacing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F63F31"/>
    <w:pPr>
      <w:keepLines/>
      <w:spacing w:before="480" w:line="276" w:lineRule="auto"/>
      <w:outlineLvl w:val="9"/>
    </w:pPr>
    <w:rPr>
      <w:rFonts w:eastAsiaTheme="majorEastAsia" w:cstheme="majorBidi"/>
      <w:bCs/>
      <w:color w:val="FF0000"/>
      <w:sz w:val="36"/>
      <w:szCs w:val="36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06154"/>
    <w:pPr>
      <w:spacing w:after="100"/>
    </w:pPr>
  </w:style>
  <w:style w:type="paragraph" w:styleId="NormalWeb">
    <w:name w:val="Normal (Web)"/>
    <w:basedOn w:val="Normal"/>
    <w:uiPriority w:val="99"/>
    <w:unhideWhenUsed/>
    <w:rsid w:val="00CF3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CF37C2"/>
  </w:style>
  <w:style w:type="character" w:customStyle="1" w:styleId="ipa">
    <w:name w:val="ipa"/>
    <w:basedOn w:val="Fuentedeprrafopredeter"/>
    <w:rsid w:val="00CF37C2"/>
  </w:style>
  <w:style w:type="paragraph" w:styleId="Textodecuerpo">
    <w:name w:val="Body Text"/>
    <w:basedOn w:val="Normal"/>
    <w:link w:val="TextodecuerpoCar"/>
    <w:rsid w:val="0066408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customStyle="1" w:styleId="TextodecuerpoCar">
    <w:name w:val="Texto de cuerpo Car"/>
    <w:basedOn w:val="Fuentedeprrafopredeter"/>
    <w:link w:val="Textodecuerpo"/>
    <w:rsid w:val="0066408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63F31"/>
    <w:rPr>
      <w:b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63F31"/>
    <w:rPr>
      <w:rFonts w:eastAsiaTheme="minorEastAsia"/>
      <w:b/>
      <w:sz w:val="24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111CD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111CD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686A6F"/>
    <w:rPr>
      <w:rFonts w:eastAsiaTheme="minorEastAsia"/>
      <w:b/>
      <w:color w:val="7F7F7F" w:themeColor="text1" w:themeTint="80"/>
      <w:sz w:val="28"/>
      <w:lang w:val="es-ES" w:eastAsia="es-MX"/>
    </w:rPr>
  </w:style>
  <w:style w:type="paragraph" w:styleId="Sangradetdecuerpo">
    <w:name w:val="Body Text Indent"/>
    <w:basedOn w:val="Normal"/>
    <w:link w:val="SangradetdecuerpoCar"/>
    <w:uiPriority w:val="99"/>
    <w:semiHidden/>
    <w:unhideWhenUsed/>
    <w:rsid w:val="00FC0218"/>
    <w:pPr>
      <w:spacing w:after="120"/>
      <w:ind w:left="360"/>
    </w:pPr>
  </w:style>
  <w:style w:type="character" w:customStyle="1" w:styleId="SangradetdecuerpoCar">
    <w:name w:val="Sangría de t. de cuerpo Car"/>
    <w:basedOn w:val="Fuentedeprrafopredeter"/>
    <w:link w:val="Sangradetdecuerpo"/>
    <w:uiPriority w:val="99"/>
    <w:semiHidden/>
    <w:rsid w:val="00FC0218"/>
    <w:rPr>
      <w:rFonts w:eastAsiaTheme="minorEastAsia"/>
      <w:lang w:eastAsia="es-MX"/>
    </w:rPr>
  </w:style>
  <w:style w:type="paragraph" w:customStyle="1" w:styleId="Comentarios">
    <w:name w:val="Comentarios"/>
    <w:basedOn w:val="Sangradetdecuerpo"/>
    <w:qFormat/>
    <w:rsid w:val="00FC0218"/>
    <w:pPr>
      <w:ind w:left="0"/>
    </w:pPr>
    <w:rPr>
      <w:i/>
      <w:color w:val="76923C" w:themeColor="accent3" w:themeShade="BF"/>
      <w:lang w:val="es-ES"/>
    </w:rPr>
  </w:style>
  <w:style w:type="paragraph" w:customStyle="1" w:styleId="TableText">
    <w:name w:val="Table Text"/>
    <w:basedOn w:val="Normal"/>
    <w:rsid w:val="00FC0218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A461CF"/>
    <w:rPr>
      <w:rFonts w:eastAsiaTheme="minorEastAsia"/>
      <w:b/>
      <w:color w:val="000000" w:themeColor="text1"/>
      <w:sz w:val="24"/>
      <w:szCs w:val="24"/>
      <w:lang w:val="es-ES" w:eastAsia="es-MX"/>
    </w:rPr>
  </w:style>
  <w:style w:type="paragraph" w:customStyle="1" w:styleId="Style1">
    <w:name w:val="Style1"/>
    <w:basedOn w:val="Normal"/>
    <w:qFormat/>
    <w:rsid w:val="004C1ED5"/>
    <w:pPr>
      <w:numPr>
        <w:numId w:val="1"/>
      </w:numPr>
      <w:spacing w:before="120" w:after="120"/>
    </w:pPr>
    <w:rPr>
      <w:rFonts w:ascii="Optima" w:eastAsia="Times New Roman" w:hAnsi="Optima" w:cs="Times New Roman"/>
      <w:color w:val="404040" w:themeColor="text1" w:themeTint="BF"/>
      <w:szCs w:val="24"/>
      <w:lang w:val="es-ES_tradnl" w:eastAsia="en-US" w:bidi="en-US"/>
    </w:rPr>
  </w:style>
  <w:style w:type="paragraph" w:customStyle="1" w:styleId="Bullet2">
    <w:name w:val="Bullet 2"/>
    <w:basedOn w:val="Normal"/>
    <w:qFormat/>
    <w:rsid w:val="004C1ED5"/>
    <w:pPr>
      <w:numPr>
        <w:ilvl w:val="1"/>
        <w:numId w:val="1"/>
      </w:numPr>
      <w:spacing w:before="120" w:after="120"/>
      <w:ind w:left="1440"/>
    </w:pPr>
    <w:rPr>
      <w:rFonts w:ascii="Optima" w:eastAsia="Times New Roman" w:hAnsi="Optima" w:cs="Times New Roman"/>
      <w:color w:val="000000"/>
      <w:szCs w:val="24"/>
      <w:lang w:val="es-ES_tradnl" w:eastAsia="en-US" w:bidi="en-US"/>
    </w:rPr>
  </w:style>
  <w:style w:type="paragraph" w:styleId="Ttulo">
    <w:name w:val="Title"/>
    <w:basedOn w:val="Normal"/>
    <w:next w:val="Normal"/>
    <w:link w:val="TtuloCar"/>
    <w:uiPriority w:val="10"/>
    <w:qFormat/>
    <w:rsid w:val="002278C9"/>
    <w:pPr>
      <w:pBdr>
        <w:bottom w:val="single" w:sz="8" w:space="4" w:color="7F7F7F" w:themeColor="text1" w:themeTint="80"/>
      </w:pBdr>
      <w:spacing w:before="120" w:after="300"/>
      <w:contextualSpacing/>
    </w:pPr>
    <w:rPr>
      <w:rFonts w:ascii="Optima" w:eastAsiaTheme="majorEastAsia" w:hAnsi="Optima" w:cstheme="majorBidi"/>
      <w:color w:val="56A6FF"/>
      <w:spacing w:val="5"/>
      <w:kern w:val="28"/>
      <w:sz w:val="40"/>
      <w:szCs w:val="52"/>
      <w:lang w:val="es-ES_tradnl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2278C9"/>
    <w:rPr>
      <w:rFonts w:ascii="Optima" w:eastAsiaTheme="majorEastAsia" w:hAnsi="Optima" w:cstheme="majorBidi"/>
      <w:color w:val="56A6FF"/>
      <w:spacing w:val="5"/>
      <w:kern w:val="28"/>
      <w:sz w:val="40"/>
      <w:szCs w:val="52"/>
      <w:lang w:val="es-ES_tradnl"/>
    </w:rPr>
  </w:style>
  <w:style w:type="character" w:customStyle="1" w:styleId="hps">
    <w:name w:val="hps"/>
    <w:basedOn w:val="Fuentedeprrafopredeter"/>
    <w:rsid w:val="00784D3C"/>
  </w:style>
  <w:style w:type="character" w:customStyle="1" w:styleId="Ttulo4Car">
    <w:name w:val="Título 4 Car"/>
    <w:basedOn w:val="Fuentedeprrafopredeter"/>
    <w:link w:val="Ttulo4"/>
    <w:uiPriority w:val="9"/>
    <w:semiHidden/>
    <w:rsid w:val="0071647E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727C9F"/>
    <w:rPr>
      <w:color w:val="800080" w:themeColor="followedHyperlink"/>
      <w:u w:val="single"/>
    </w:rPr>
  </w:style>
  <w:style w:type="paragraph" w:customStyle="1" w:styleId="desclink">
    <w:name w:val="desclink"/>
    <w:basedOn w:val="Normal"/>
    <w:rsid w:val="00727C9F"/>
    <w:pPr>
      <w:spacing w:before="100" w:beforeAutospacing="1" w:after="100" w:afterAutospacing="1" w:line="240" w:lineRule="auto"/>
      <w:jc w:val="left"/>
    </w:pPr>
    <w:rPr>
      <w:rFonts w:ascii="Times" w:eastAsiaTheme="minorHAnsi" w:hAnsi="Times"/>
      <w:sz w:val="20"/>
      <w:szCs w:val="20"/>
      <w:lang w:val="es-ES_tradnl" w:eastAsia="en-US"/>
    </w:rPr>
  </w:style>
  <w:style w:type="character" w:styleId="Textoennegrita">
    <w:name w:val="Strong"/>
    <w:basedOn w:val="Fuentedeprrafopredeter"/>
    <w:uiPriority w:val="22"/>
    <w:qFormat/>
    <w:rsid w:val="00727C9F"/>
    <w:rPr>
      <w:b/>
      <w:bCs/>
    </w:rPr>
  </w:style>
  <w:style w:type="table" w:styleId="Tablaconcuadrcula">
    <w:name w:val="Table Grid"/>
    <w:basedOn w:val="Tablanormal"/>
    <w:rsid w:val="001B0A6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N">
    <w:name w:val="Table Text N"/>
    <w:basedOn w:val="Textodecuerpo"/>
    <w:rsid w:val="001B0A6B"/>
    <w:pPr>
      <w:spacing w:after="120"/>
      <w:jc w:val="left"/>
    </w:pPr>
    <w:rPr>
      <w:rFonts w:ascii="Arial" w:hAnsi="Arial"/>
      <w:sz w:val="20"/>
      <w:szCs w:val="24"/>
    </w:rPr>
  </w:style>
  <w:style w:type="paragraph" w:customStyle="1" w:styleId="TableheadingN">
    <w:name w:val="Table heading N"/>
    <w:basedOn w:val="Textodecuerpo"/>
    <w:rsid w:val="001B0A6B"/>
    <w:pPr>
      <w:spacing w:before="60" w:after="60"/>
      <w:jc w:val="center"/>
    </w:pPr>
    <w:rPr>
      <w:rFonts w:ascii="Arial" w:hAnsi="Arial"/>
      <w:b/>
      <w:snapToGrid w:val="0"/>
      <w:color w:val="FFFFFF" w:themeColor="background1"/>
      <w:sz w:val="20"/>
      <w:szCs w:val="24"/>
    </w:rPr>
  </w:style>
  <w:style w:type="character" w:customStyle="1" w:styleId="CommentReference1">
    <w:name w:val="Comment Reference1"/>
    <w:rsid w:val="000C652D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A1BD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1BD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1BDD"/>
    <w:rPr>
      <w:rFonts w:eastAsiaTheme="minorEastAsia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1BD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1BDD"/>
    <w:rPr>
      <w:rFonts w:eastAsiaTheme="minorEastAsia"/>
      <w:b/>
      <w:bCs/>
      <w:sz w:val="20"/>
      <w:szCs w:val="20"/>
      <w:lang w:eastAsia="es-MX"/>
    </w:rPr>
  </w:style>
  <w:style w:type="paragraph" w:styleId="Revisin">
    <w:name w:val="Revision"/>
    <w:hidden/>
    <w:uiPriority w:val="99"/>
    <w:semiHidden/>
    <w:rsid w:val="00773603"/>
    <w:pPr>
      <w:spacing w:after="0" w:line="240" w:lineRule="auto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0159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dus\Documents\Custom%20Office%20Templates\Pengo%20Bas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E124E-A418-CE4A-8764-A29B0EDC4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\Users\Didus\Documents\Custom Office Templates\Pengo Base.dotx</Template>
  <TotalTime>24</TotalTime>
  <Pages>6</Pages>
  <Words>158</Words>
  <Characters>872</Characters>
  <Application>Microsoft Macintosh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Didus</dc:creator>
  <cp:keywords/>
  <dc:description/>
  <cp:lastModifiedBy>Pedro Partida</cp:lastModifiedBy>
  <cp:revision>10</cp:revision>
  <cp:lastPrinted>2014-07-24T00:33:00Z</cp:lastPrinted>
  <dcterms:created xsi:type="dcterms:W3CDTF">2016-05-13T15:57:00Z</dcterms:created>
  <dcterms:modified xsi:type="dcterms:W3CDTF">2016-05-16T14:00:00Z</dcterms:modified>
</cp:coreProperties>
</file>